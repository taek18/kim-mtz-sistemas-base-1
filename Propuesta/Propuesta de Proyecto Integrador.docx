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4556FE" w14:textId="77777777" w:rsidR="00CC6F84" w:rsidRPr="00036696" w:rsidRDefault="00E26A1D">
      <w:pPr>
        <w:rPr>
          <w:rFonts w:ascii="Arial" w:hAnsi="Arial" w:cs="Arial"/>
        </w:rPr>
      </w:pP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6457772D" wp14:editId="79DD8C86">
            <wp:simplePos x="0" y="0"/>
            <wp:positionH relativeFrom="column">
              <wp:posOffset>635</wp:posOffset>
            </wp:positionH>
            <wp:positionV relativeFrom="paragraph">
              <wp:posOffset>-188595</wp:posOffset>
            </wp:positionV>
            <wp:extent cx="1605280" cy="992505"/>
            <wp:effectExtent l="0" t="0" r="0" b="0"/>
            <wp:wrapNone/>
            <wp:docPr id="138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5280" cy="99250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36696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E2327A9" wp14:editId="4DCE2E93">
            <wp:simplePos x="0" y="0"/>
            <wp:positionH relativeFrom="column">
              <wp:posOffset>4004911</wp:posOffset>
            </wp:positionH>
            <wp:positionV relativeFrom="paragraph">
              <wp:posOffset>-92710</wp:posOffset>
            </wp:positionV>
            <wp:extent cx="2087581" cy="757260"/>
            <wp:effectExtent l="0" t="0" r="0" b="5080"/>
            <wp:wrapNone/>
            <wp:docPr id="139" name="pasted-movie.png" descr="pasted-mov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581" cy="757260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271A07" w14:textId="77777777" w:rsidR="00211EA0" w:rsidRPr="00036696" w:rsidRDefault="00211EA0" w:rsidP="00211EA0">
      <w:pPr>
        <w:rPr>
          <w:rFonts w:ascii="Arial" w:hAnsi="Arial" w:cs="Arial"/>
        </w:rPr>
      </w:pPr>
    </w:p>
    <w:p w14:paraId="701E4A85" w14:textId="77777777" w:rsidR="00211EA0" w:rsidRPr="00036696" w:rsidRDefault="00211EA0" w:rsidP="00211EA0">
      <w:pPr>
        <w:rPr>
          <w:rFonts w:ascii="Arial" w:hAnsi="Arial" w:cs="Arial"/>
        </w:rPr>
      </w:pPr>
    </w:p>
    <w:p w14:paraId="551DB133" w14:textId="77777777" w:rsidR="00211EA0" w:rsidRPr="00036696" w:rsidRDefault="00211EA0" w:rsidP="00211EA0">
      <w:pPr>
        <w:rPr>
          <w:rFonts w:ascii="Arial" w:hAnsi="Arial" w:cs="Arial"/>
        </w:rPr>
      </w:pPr>
    </w:p>
    <w:p w14:paraId="6F23C61E" w14:textId="77777777" w:rsidR="00211EA0" w:rsidRPr="00036696" w:rsidRDefault="00211EA0" w:rsidP="00211EA0">
      <w:pPr>
        <w:rPr>
          <w:rFonts w:ascii="Arial" w:hAnsi="Arial" w:cs="Arial"/>
        </w:rPr>
      </w:pPr>
    </w:p>
    <w:p w14:paraId="4A746FDF" w14:textId="77777777" w:rsidR="00211EA0" w:rsidRPr="00036696" w:rsidRDefault="00211EA0" w:rsidP="00211EA0">
      <w:pPr>
        <w:rPr>
          <w:rFonts w:ascii="Arial" w:hAnsi="Arial" w:cs="Arial"/>
        </w:rPr>
      </w:pPr>
    </w:p>
    <w:p w14:paraId="6FF4AB54" w14:textId="77777777" w:rsidR="00211EA0" w:rsidRPr="00036696" w:rsidRDefault="00211EA0" w:rsidP="00211EA0">
      <w:pPr>
        <w:rPr>
          <w:rFonts w:ascii="Arial" w:hAnsi="Arial" w:cs="Arial"/>
        </w:rPr>
      </w:pPr>
    </w:p>
    <w:p w14:paraId="185DB63F" w14:textId="77777777" w:rsidR="00211EA0" w:rsidRPr="00036696" w:rsidRDefault="00757170" w:rsidP="00211EA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Kim Martínez Taesoo</w:t>
      </w:r>
    </w:p>
    <w:p w14:paraId="5E25449C" w14:textId="77777777" w:rsidR="00211EA0" w:rsidRPr="00036696" w:rsidRDefault="00211EA0" w:rsidP="0069337C">
      <w:pPr>
        <w:rPr>
          <w:rFonts w:ascii="Arial" w:hAnsi="Arial" w:cs="Arial"/>
          <w:sz w:val="28"/>
          <w:szCs w:val="28"/>
        </w:rPr>
      </w:pPr>
    </w:p>
    <w:p w14:paraId="56C5F793" w14:textId="77777777" w:rsidR="00211EA0" w:rsidRPr="00036696" w:rsidRDefault="00757170" w:rsidP="00211EA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2221335007</w:t>
      </w:r>
    </w:p>
    <w:p w14:paraId="03B7B99E" w14:textId="77777777" w:rsidR="00211EA0" w:rsidRPr="00036696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3A589580" w14:textId="77777777" w:rsidR="00211EA0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736C24B1" w14:textId="77777777" w:rsidR="008B5769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16C8884C" w14:textId="77777777" w:rsidR="008B5769" w:rsidRPr="00036696" w:rsidRDefault="008B5769" w:rsidP="00211EA0">
      <w:pPr>
        <w:jc w:val="center"/>
        <w:rPr>
          <w:rFonts w:ascii="Arial" w:hAnsi="Arial" w:cs="Arial"/>
          <w:sz w:val="28"/>
          <w:szCs w:val="28"/>
        </w:rPr>
      </w:pPr>
    </w:p>
    <w:p w14:paraId="262197F7" w14:textId="77777777" w:rsidR="00211EA0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71CF95BA" w14:textId="77777777" w:rsidR="00395103" w:rsidRDefault="00395103" w:rsidP="00211EA0">
      <w:pPr>
        <w:jc w:val="center"/>
        <w:rPr>
          <w:rFonts w:ascii="Arial" w:hAnsi="Arial" w:cs="Arial"/>
          <w:sz w:val="28"/>
          <w:szCs w:val="28"/>
        </w:rPr>
      </w:pPr>
    </w:p>
    <w:p w14:paraId="43AFE6D9" w14:textId="77777777" w:rsidR="00211EA0" w:rsidRPr="00036696" w:rsidRDefault="00211EA0" w:rsidP="009164C2">
      <w:pPr>
        <w:rPr>
          <w:rFonts w:ascii="Arial" w:hAnsi="Arial" w:cs="Arial"/>
          <w:sz w:val="28"/>
          <w:szCs w:val="28"/>
        </w:rPr>
      </w:pPr>
    </w:p>
    <w:p w14:paraId="4E37EA6C" w14:textId="1A1CE2FB" w:rsidR="00211EA0" w:rsidRPr="00036696" w:rsidRDefault="00361B55" w:rsidP="00211EA0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Programación de Sistemas de Base I</w:t>
      </w:r>
    </w:p>
    <w:p w14:paraId="52291809" w14:textId="77777777" w:rsidR="00211EA0" w:rsidRPr="00036696" w:rsidRDefault="00211EA0" w:rsidP="00211EA0">
      <w:pPr>
        <w:jc w:val="center"/>
        <w:rPr>
          <w:rFonts w:ascii="Arial" w:hAnsi="Arial" w:cs="Arial"/>
          <w:sz w:val="28"/>
          <w:szCs w:val="28"/>
        </w:rPr>
      </w:pPr>
    </w:p>
    <w:p w14:paraId="0D8BF334" w14:textId="43471C67" w:rsidR="00211EA0" w:rsidRPr="00036696" w:rsidRDefault="00361B55" w:rsidP="00395103">
      <w:pPr>
        <w:jc w:val="center"/>
        <w:rPr>
          <w:rFonts w:ascii="Arial" w:hAnsi="Arial" w:cs="Arial"/>
        </w:rPr>
      </w:pPr>
      <w:r>
        <w:rPr>
          <w:rFonts w:ascii="Arial" w:hAnsi="Arial" w:cs="Arial"/>
          <w:sz w:val="60"/>
          <w:szCs w:val="60"/>
        </w:rPr>
        <w:t>Propuesta de Proyecto Integrador</w:t>
      </w:r>
    </w:p>
    <w:p w14:paraId="4CFDD4E0" w14:textId="77777777" w:rsidR="00211EA0" w:rsidRDefault="00211EA0" w:rsidP="00211EA0">
      <w:pPr>
        <w:rPr>
          <w:rFonts w:ascii="Arial" w:hAnsi="Arial" w:cs="Arial"/>
        </w:rPr>
      </w:pPr>
    </w:p>
    <w:p w14:paraId="40DC7E0D" w14:textId="77777777" w:rsidR="00091DC7" w:rsidRPr="00036696" w:rsidRDefault="00091DC7" w:rsidP="00211EA0">
      <w:pPr>
        <w:rPr>
          <w:rFonts w:ascii="Arial" w:hAnsi="Arial" w:cs="Arial"/>
        </w:rPr>
      </w:pPr>
    </w:p>
    <w:p w14:paraId="65DC890B" w14:textId="77777777" w:rsidR="00211EA0" w:rsidRPr="00036696" w:rsidRDefault="00211EA0" w:rsidP="00211EA0">
      <w:pPr>
        <w:rPr>
          <w:rFonts w:ascii="Arial" w:hAnsi="Arial" w:cs="Arial"/>
        </w:rPr>
      </w:pPr>
    </w:p>
    <w:p w14:paraId="58826068" w14:textId="77777777" w:rsidR="00211EA0" w:rsidRPr="00036696" w:rsidRDefault="00211EA0" w:rsidP="00211EA0">
      <w:pPr>
        <w:rPr>
          <w:rFonts w:ascii="Arial" w:hAnsi="Arial" w:cs="Arial"/>
        </w:rPr>
      </w:pPr>
    </w:p>
    <w:p w14:paraId="1CB967D3" w14:textId="77777777" w:rsidR="00211EA0" w:rsidRPr="00036696" w:rsidRDefault="00211EA0" w:rsidP="00211EA0">
      <w:pPr>
        <w:rPr>
          <w:rFonts w:ascii="Arial" w:hAnsi="Arial" w:cs="Arial"/>
        </w:rPr>
      </w:pPr>
    </w:p>
    <w:p w14:paraId="0FD0CEAA" w14:textId="77777777" w:rsidR="00211EA0" w:rsidRPr="00036696" w:rsidRDefault="00211EA0" w:rsidP="00211EA0">
      <w:pPr>
        <w:rPr>
          <w:rFonts w:ascii="Arial" w:hAnsi="Arial" w:cs="Arial"/>
        </w:rPr>
      </w:pPr>
    </w:p>
    <w:p w14:paraId="58950E66" w14:textId="77777777" w:rsidR="00211EA0" w:rsidRPr="00036696" w:rsidRDefault="00211EA0" w:rsidP="00211EA0">
      <w:pPr>
        <w:rPr>
          <w:rFonts w:ascii="Arial" w:hAnsi="Arial" w:cs="Arial"/>
        </w:rPr>
      </w:pPr>
    </w:p>
    <w:p w14:paraId="69563332" w14:textId="77777777" w:rsidR="00211EA0" w:rsidRPr="00036696" w:rsidRDefault="00211EA0" w:rsidP="00211EA0">
      <w:pPr>
        <w:rPr>
          <w:rFonts w:ascii="Arial" w:hAnsi="Arial" w:cs="Arial"/>
        </w:rPr>
      </w:pPr>
    </w:p>
    <w:p w14:paraId="2AF704B2" w14:textId="77777777" w:rsidR="00211EA0" w:rsidRPr="00036696" w:rsidRDefault="00211EA0" w:rsidP="00211EA0">
      <w:pPr>
        <w:rPr>
          <w:rFonts w:ascii="Arial" w:hAnsi="Arial" w:cs="Arial"/>
        </w:rPr>
      </w:pPr>
    </w:p>
    <w:p w14:paraId="617BD9FC" w14:textId="77777777" w:rsidR="00211EA0" w:rsidRPr="00036696" w:rsidRDefault="00211EA0" w:rsidP="00211EA0">
      <w:pPr>
        <w:rPr>
          <w:rFonts w:ascii="Arial" w:hAnsi="Arial" w:cs="Arial"/>
        </w:rPr>
      </w:pPr>
    </w:p>
    <w:p w14:paraId="676670A9" w14:textId="77777777" w:rsidR="00211EA0" w:rsidRPr="00036696" w:rsidRDefault="00211EA0" w:rsidP="00211EA0">
      <w:pPr>
        <w:rPr>
          <w:rFonts w:ascii="Arial" w:hAnsi="Arial" w:cs="Arial"/>
        </w:rPr>
      </w:pPr>
    </w:p>
    <w:p w14:paraId="5FFCF49C" w14:textId="77777777" w:rsidR="00211EA0" w:rsidRPr="00036696" w:rsidRDefault="00211EA0" w:rsidP="00211EA0">
      <w:pPr>
        <w:rPr>
          <w:rFonts w:ascii="Arial" w:hAnsi="Arial" w:cs="Arial"/>
        </w:rPr>
      </w:pPr>
    </w:p>
    <w:p w14:paraId="0640F01F" w14:textId="77777777" w:rsidR="00211EA0" w:rsidRPr="00036696" w:rsidRDefault="00211EA0" w:rsidP="00211EA0">
      <w:pPr>
        <w:rPr>
          <w:rFonts w:ascii="Arial" w:hAnsi="Arial" w:cs="Arial"/>
        </w:rPr>
      </w:pPr>
    </w:p>
    <w:p w14:paraId="04489AE0" w14:textId="77777777" w:rsidR="00211EA0" w:rsidRPr="00036696" w:rsidRDefault="00211EA0" w:rsidP="00211EA0">
      <w:pPr>
        <w:rPr>
          <w:rFonts w:ascii="Arial" w:hAnsi="Arial" w:cs="Arial"/>
        </w:rPr>
      </w:pPr>
    </w:p>
    <w:p w14:paraId="706A2D08" w14:textId="77777777" w:rsidR="00211EA0" w:rsidRPr="00036696" w:rsidRDefault="00211EA0" w:rsidP="00211EA0">
      <w:pPr>
        <w:rPr>
          <w:rFonts w:ascii="Arial" w:hAnsi="Arial" w:cs="Arial"/>
        </w:rPr>
      </w:pPr>
    </w:p>
    <w:p w14:paraId="344E8BCF" w14:textId="77777777" w:rsidR="00211EA0" w:rsidRPr="00036696" w:rsidRDefault="00211EA0" w:rsidP="00211EA0">
      <w:pPr>
        <w:rPr>
          <w:rFonts w:ascii="Arial" w:hAnsi="Arial" w:cs="Arial"/>
        </w:rPr>
      </w:pPr>
    </w:p>
    <w:p w14:paraId="44566070" w14:textId="77777777" w:rsidR="00211EA0" w:rsidRPr="00036696" w:rsidRDefault="00211EA0" w:rsidP="00211EA0">
      <w:pPr>
        <w:rPr>
          <w:rFonts w:ascii="Arial" w:hAnsi="Arial" w:cs="Arial"/>
        </w:rPr>
      </w:pPr>
    </w:p>
    <w:p w14:paraId="40BE732B" w14:textId="77777777" w:rsidR="00211EA0" w:rsidRPr="00036696" w:rsidRDefault="00211EA0" w:rsidP="00211EA0">
      <w:pPr>
        <w:rPr>
          <w:rFonts w:ascii="Arial" w:hAnsi="Arial" w:cs="Arial"/>
        </w:rPr>
      </w:pPr>
    </w:p>
    <w:p w14:paraId="6555013A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091CE84A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350806AC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0FF4B946" w14:textId="77777777" w:rsidR="00211EA0" w:rsidRPr="00036696" w:rsidRDefault="00211EA0" w:rsidP="00211EA0">
      <w:pPr>
        <w:jc w:val="center"/>
        <w:rPr>
          <w:rFonts w:ascii="Arial" w:hAnsi="Arial" w:cs="Arial"/>
        </w:rPr>
      </w:pPr>
    </w:p>
    <w:p w14:paraId="3A745C2A" w14:textId="16706457" w:rsidR="00881995" w:rsidRDefault="00361B55" w:rsidP="0016451C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18</w:t>
      </w:r>
      <w:r w:rsidR="00211EA0" w:rsidRPr="0016451C">
        <w:rPr>
          <w:rFonts w:ascii="Arial" w:hAnsi="Arial" w:cs="Arial"/>
          <w:sz w:val="20"/>
          <w:szCs w:val="20"/>
        </w:rPr>
        <w:t>/0</w:t>
      </w:r>
      <w:r>
        <w:rPr>
          <w:rFonts w:ascii="Arial" w:hAnsi="Arial" w:cs="Arial"/>
          <w:sz w:val="20"/>
          <w:szCs w:val="20"/>
        </w:rPr>
        <w:t>8</w:t>
      </w:r>
      <w:r w:rsidR="00211EA0" w:rsidRPr="0016451C">
        <w:rPr>
          <w:rFonts w:ascii="Arial" w:hAnsi="Arial" w:cs="Arial"/>
          <w:sz w:val="20"/>
          <w:szCs w:val="20"/>
        </w:rPr>
        <w:t>/2</w:t>
      </w:r>
      <w:r w:rsidR="002447E9">
        <w:rPr>
          <w:rFonts w:ascii="Arial" w:hAnsi="Arial" w:cs="Arial"/>
          <w:sz w:val="20"/>
          <w:szCs w:val="20"/>
        </w:rPr>
        <w:t>6</w:t>
      </w:r>
    </w:p>
    <w:p w14:paraId="3FF189BA" w14:textId="2F883363" w:rsidR="00B15225" w:rsidRDefault="00B15225" w:rsidP="00B15225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SheBNG</w:t>
      </w:r>
    </w:p>
    <w:p w14:paraId="02C1B54F" w14:textId="77777777" w:rsidR="00A2067B" w:rsidRDefault="00A2067B" w:rsidP="00B1522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7B5B5F0F" w14:textId="4DDD65F0" w:rsidR="00B15225" w:rsidRDefault="001E3C1D" w:rsidP="00B15225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SheBNG es un </w:t>
      </w:r>
      <w:r w:rsidR="007379B7">
        <w:rPr>
          <w:rFonts w:ascii="Arial" w:hAnsi="Arial" w:cs="Arial"/>
        </w:rPr>
        <w:t>lenguaje</w:t>
      </w:r>
      <w:r>
        <w:rPr>
          <w:rFonts w:ascii="Arial" w:hAnsi="Arial" w:cs="Arial"/>
        </w:rPr>
        <w:t xml:space="preserve"> inspirado en lenguaje de comandos bash y zsh</w:t>
      </w:r>
      <w:r w:rsidR="00C536E0">
        <w:rPr>
          <w:rFonts w:ascii="Arial" w:hAnsi="Arial" w:cs="Arial"/>
        </w:rPr>
        <w:t xml:space="preserve">, diseñado con reglas propias y no ambiguas. </w:t>
      </w:r>
      <w:r w:rsidR="00891C26" w:rsidRPr="00891C26">
        <w:rPr>
          <w:rFonts w:ascii="Arial" w:hAnsi="Arial" w:cs="Arial"/>
        </w:rPr>
        <w:t>El objetivo del proyecto es diseñar e implementar un compilador para ShellLang, cubriendo en Sistemas Base I las fases de análisis léxico, sintáctico y semántico, y en Sistemas Base II las fases de generación de código intermedio, optimización y generación de código final.</w:t>
      </w:r>
      <w:r w:rsidR="007729AB">
        <w:rPr>
          <w:rFonts w:ascii="Arial" w:hAnsi="Arial" w:cs="Arial"/>
        </w:rPr>
        <w:t xml:space="preserve"> </w:t>
      </w:r>
    </w:p>
    <w:p w14:paraId="2A4F4E13" w14:textId="77777777" w:rsidR="007729AB" w:rsidRDefault="007729AB" w:rsidP="00B15225">
      <w:pPr>
        <w:spacing w:line="360" w:lineRule="auto"/>
        <w:jc w:val="both"/>
        <w:rPr>
          <w:rFonts w:ascii="Arial" w:hAnsi="Arial" w:cs="Arial"/>
        </w:rPr>
      </w:pPr>
    </w:p>
    <w:p w14:paraId="36354B78" w14:textId="0E8C6D51" w:rsidR="007729AB" w:rsidRDefault="007729AB" w:rsidP="00B15225">
      <w:pPr>
        <w:spacing w:line="360" w:lineRule="auto"/>
        <w:jc w:val="both"/>
        <w:rPr>
          <w:rFonts w:ascii="Arial" w:hAnsi="Arial" w:cs="Arial"/>
        </w:rPr>
      </w:pPr>
      <w:r w:rsidRPr="007729AB">
        <w:rPr>
          <w:rFonts w:ascii="Arial" w:hAnsi="Arial" w:cs="Arial"/>
        </w:rPr>
        <w:t>El lenguaje toma prestada la estética de un shell (variables, condicionales, ciclos, comandos tipo print) pero define un subconjunto propio y controlado, evitando las ambigüedades reales de bash. El target de generación de código final propuesto es un script bash real y ejecutable, lo que permite validar el compilador con una demostración funcional de principio a fin.</w:t>
      </w:r>
    </w:p>
    <w:p w14:paraId="487BF5B2" w14:textId="77777777" w:rsidR="00FA69EA" w:rsidRDefault="00FA69EA" w:rsidP="00B15225">
      <w:pPr>
        <w:spacing w:line="360" w:lineRule="auto"/>
        <w:jc w:val="both"/>
        <w:rPr>
          <w:rFonts w:ascii="Arial" w:hAnsi="Arial" w:cs="Arial"/>
        </w:rPr>
      </w:pPr>
    </w:p>
    <w:p w14:paraId="6C28EABB" w14:textId="79583330" w:rsidR="008F613E" w:rsidRDefault="00FA69EA" w:rsidP="00B15225">
      <w:pPr>
        <w:spacing w:line="360" w:lineRule="auto"/>
        <w:jc w:val="both"/>
        <w:rPr>
          <w:rFonts w:ascii="Arial" w:hAnsi="Arial" w:cs="Arial"/>
          <w:b/>
          <w:bCs/>
        </w:rPr>
      </w:pPr>
      <w:r w:rsidRPr="00FA69EA">
        <w:rPr>
          <w:rFonts w:ascii="Arial" w:hAnsi="Arial" w:cs="Arial"/>
          <w:b/>
          <w:bCs/>
        </w:rPr>
        <w:t>Alcance</w:t>
      </w:r>
    </w:p>
    <w:p w14:paraId="6669DECE" w14:textId="77777777" w:rsidR="006213A8" w:rsidRDefault="006213A8" w:rsidP="00B15225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5B6845C" w14:textId="79242F98" w:rsidR="008F613E" w:rsidRDefault="00AF119D" w:rsidP="00B15225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Tipos de datos soportados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612B2" w14:paraId="50790312" w14:textId="77777777" w:rsidTr="00772930">
        <w:trPr>
          <w:jc w:val="center"/>
        </w:trPr>
        <w:tc>
          <w:tcPr>
            <w:tcW w:w="3116" w:type="dxa"/>
          </w:tcPr>
          <w:p w14:paraId="3EC02F46" w14:textId="6A3BF177" w:rsidR="00D612B2" w:rsidRPr="00772930" w:rsidRDefault="00D612B2" w:rsidP="00D612B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72930">
              <w:rPr>
                <w:rFonts w:ascii="Arial" w:hAnsi="Arial" w:cs="Arial"/>
                <w:b/>
                <w:bCs/>
              </w:rPr>
              <w:t>Tipo</w:t>
            </w:r>
          </w:p>
        </w:tc>
        <w:tc>
          <w:tcPr>
            <w:tcW w:w="3117" w:type="dxa"/>
          </w:tcPr>
          <w:p w14:paraId="6DE253A3" w14:textId="62FAD128" w:rsidR="00D612B2" w:rsidRPr="00772930" w:rsidRDefault="00D612B2" w:rsidP="00D612B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72930">
              <w:rPr>
                <w:rFonts w:ascii="Arial" w:hAnsi="Arial" w:cs="Arial"/>
                <w:b/>
                <w:bCs/>
              </w:rPr>
              <w:t>Descripción</w:t>
            </w:r>
          </w:p>
        </w:tc>
        <w:tc>
          <w:tcPr>
            <w:tcW w:w="3117" w:type="dxa"/>
          </w:tcPr>
          <w:p w14:paraId="1EAF91CC" w14:textId="18CC9117" w:rsidR="00D612B2" w:rsidRPr="00772930" w:rsidRDefault="00D612B2" w:rsidP="00D612B2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772930">
              <w:rPr>
                <w:rFonts w:ascii="Arial" w:hAnsi="Arial" w:cs="Arial"/>
                <w:b/>
                <w:bCs/>
              </w:rPr>
              <w:t>Ejemplo</w:t>
            </w:r>
          </w:p>
        </w:tc>
      </w:tr>
      <w:tr w:rsidR="00D612B2" w14:paraId="5CA5CA56" w14:textId="77777777" w:rsidTr="00772930">
        <w:trPr>
          <w:jc w:val="center"/>
        </w:trPr>
        <w:tc>
          <w:tcPr>
            <w:tcW w:w="3116" w:type="dxa"/>
          </w:tcPr>
          <w:p w14:paraId="4D7799B6" w14:textId="1B3AA458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</w:t>
            </w:r>
          </w:p>
        </w:tc>
        <w:tc>
          <w:tcPr>
            <w:tcW w:w="3117" w:type="dxa"/>
          </w:tcPr>
          <w:p w14:paraId="0050C299" w14:textId="2C55DFBE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Entero con signo</w:t>
            </w:r>
          </w:p>
        </w:tc>
        <w:tc>
          <w:tcPr>
            <w:tcW w:w="3117" w:type="dxa"/>
          </w:tcPr>
          <w:p w14:paraId="35461524" w14:textId="3A1C5660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5, -3</w:t>
            </w:r>
          </w:p>
        </w:tc>
      </w:tr>
      <w:tr w:rsidR="00D612B2" w14:paraId="00018738" w14:textId="77777777" w:rsidTr="00772930">
        <w:trPr>
          <w:jc w:val="center"/>
        </w:trPr>
        <w:tc>
          <w:tcPr>
            <w:tcW w:w="3116" w:type="dxa"/>
          </w:tcPr>
          <w:p w14:paraId="5F503FAC" w14:textId="6377974C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float</w:t>
            </w:r>
          </w:p>
        </w:tc>
        <w:tc>
          <w:tcPr>
            <w:tcW w:w="3117" w:type="dxa"/>
          </w:tcPr>
          <w:p w14:paraId="24A7A20C" w14:textId="42596D22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Punto flotante</w:t>
            </w:r>
          </w:p>
        </w:tc>
        <w:tc>
          <w:tcPr>
            <w:tcW w:w="3117" w:type="dxa"/>
          </w:tcPr>
          <w:p w14:paraId="4E0063CD" w14:textId="5CCC8FD5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3.14</w:t>
            </w:r>
          </w:p>
        </w:tc>
      </w:tr>
      <w:tr w:rsidR="00D612B2" w14:paraId="5A50D2D4" w14:textId="77777777" w:rsidTr="00772930">
        <w:trPr>
          <w:jc w:val="center"/>
        </w:trPr>
        <w:tc>
          <w:tcPr>
            <w:tcW w:w="3116" w:type="dxa"/>
          </w:tcPr>
          <w:p w14:paraId="55AD175B" w14:textId="1E5425BE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</w:t>
            </w:r>
          </w:p>
        </w:tc>
        <w:tc>
          <w:tcPr>
            <w:tcW w:w="3117" w:type="dxa"/>
          </w:tcPr>
          <w:p w14:paraId="6C65D7BF" w14:textId="1A41B20E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Booleano</w:t>
            </w:r>
          </w:p>
        </w:tc>
        <w:tc>
          <w:tcPr>
            <w:tcW w:w="3117" w:type="dxa"/>
          </w:tcPr>
          <w:p w14:paraId="1A12B259" w14:textId="462EE02A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true, false</w:t>
            </w:r>
          </w:p>
        </w:tc>
      </w:tr>
      <w:tr w:rsidR="00D612B2" w14:paraId="560BAE75" w14:textId="77777777" w:rsidTr="00772930">
        <w:trPr>
          <w:jc w:val="center"/>
        </w:trPr>
        <w:tc>
          <w:tcPr>
            <w:tcW w:w="3116" w:type="dxa"/>
          </w:tcPr>
          <w:p w14:paraId="69B4E854" w14:textId="6A7799DE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string</w:t>
            </w:r>
          </w:p>
        </w:tc>
        <w:tc>
          <w:tcPr>
            <w:tcW w:w="3117" w:type="dxa"/>
          </w:tcPr>
          <w:p w14:paraId="5C41CC22" w14:textId="489463B7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Cadena de texto, con interpolación de variables</w:t>
            </w:r>
          </w:p>
        </w:tc>
        <w:tc>
          <w:tcPr>
            <w:tcW w:w="3117" w:type="dxa"/>
          </w:tcPr>
          <w:p w14:paraId="63412A96" w14:textId="0602B6AB" w:rsidR="00D612B2" w:rsidRDefault="00D612B2" w:rsidP="00772930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“Build $status”</w:t>
            </w:r>
          </w:p>
        </w:tc>
      </w:tr>
    </w:tbl>
    <w:p w14:paraId="293E4FF4" w14:textId="77777777" w:rsidR="00AF119D" w:rsidRPr="00AF119D" w:rsidRDefault="00AF119D" w:rsidP="00B15225">
      <w:pPr>
        <w:spacing w:line="360" w:lineRule="auto"/>
        <w:jc w:val="both"/>
        <w:rPr>
          <w:rFonts w:ascii="Arial" w:hAnsi="Arial" w:cs="Arial"/>
        </w:rPr>
      </w:pPr>
    </w:p>
    <w:p w14:paraId="7E010E6E" w14:textId="6A1C83DD" w:rsidR="00F33364" w:rsidRPr="00606D84" w:rsidRDefault="00F33364" w:rsidP="00F33364">
      <w:pPr>
        <w:spacing w:line="360" w:lineRule="auto"/>
        <w:jc w:val="both"/>
        <w:rPr>
          <w:rFonts w:ascii="Arial" w:hAnsi="Arial" w:cs="Arial"/>
          <w:b/>
          <w:bCs/>
        </w:rPr>
      </w:pPr>
      <w:r w:rsidRPr="00606D84">
        <w:rPr>
          <w:rFonts w:ascii="Arial" w:hAnsi="Arial" w:cs="Arial"/>
          <w:b/>
          <w:bCs/>
        </w:rPr>
        <w:t>Fuera de alcanc</w:t>
      </w:r>
      <w:r w:rsidR="00606D84" w:rsidRPr="00606D84">
        <w:rPr>
          <w:rFonts w:ascii="Arial" w:hAnsi="Arial" w:cs="Arial"/>
          <w:b/>
          <w:bCs/>
        </w:rPr>
        <w:t>e</w:t>
      </w:r>
      <w:r w:rsidRPr="00606D84">
        <w:rPr>
          <w:rFonts w:ascii="Arial" w:hAnsi="Arial" w:cs="Arial"/>
          <w:b/>
          <w:bCs/>
        </w:rPr>
        <w:t xml:space="preserve"> </w:t>
      </w:r>
    </w:p>
    <w:p w14:paraId="18B2A4D1" w14:textId="77777777" w:rsidR="00606D84" w:rsidRDefault="00F33364" w:rsidP="00F3336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06D84">
        <w:rPr>
          <w:rFonts w:ascii="Arial" w:hAnsi="Arial" w:cs="Arial"/>
        </w:rPr>
        <w:t>Funciones definidas por el usuario</w:t>
      </w:r>
    </w:p>
    <w:p w14:paraId="3DCB1950" w14:textId="77777777" w:rsidR="00606D84" w:rsidRDefault="00F33364" w:rsidP="00F3336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06D84">
        <w:rPr>
          <w:rFonts w:ascii="Arial" w:hAnsi="Arial" w:cs="Arial"/>
        </w:rPr>
        <w:t>Arreglos, listas o diccionarios</w:t>
      </w:r>
    </w:p>
    <w:p w14:paraId="1CD48E70" w14:textId="77777777" w:rsidR="00606D84" w:rsidRDefault="00F33364" w:rsidP="00F3336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06D84">
        <w:rPr>
          <w:rFonts w:ascii="Arial" w:hAnsi="Arial" w:cs="Arial"/>
        </w:rPr>
        <w:t>Ejecución real de comandos del sistema operativo</w:t>
      </w:r>
    </w:p>
    <w:p w14:paraId="614D0A26" w14:textId="4945FBAA" w:rsidR="00FA69EA" w:rsidRDefault="00F33364" w:rsidP="00F3336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606D84">
        <w:rPr>
          <w:rFonts w:ascii="Arial" w:hAnsi="Arial" w:cs="Arial"/>
        </w:rPr>
        <w:t>Recursión, punteros, estructuras (struct)</w:t>
      </w:r>
    </w:p>
    <w:p w14:paraId="73175F0E" w14:textId="77777777" w:rsidR="00C57549" w:rsidRDefault="00C57549" w:rsidP="00C57549">
      <w:pPr>
        <w:spacing w:line="360" w:lineRule="auto"/>
        <w:jc w:val="both"/>
        <w:rPr>
          <w:rFonts w:ascii="Arial" w:hAnsi="Arial" w:cs="Arial"/>
        </w:rPr>
      </w:pPr>
    </w:p>
    <w:p w14:paraId="62C20776" w14:textId="48A520AB" w:rsidR="00C57549" w:rsidRDefault="00C57549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1E3220E" w14:textId="34C20F5D" w:rsidR="00C57549" w:rsidRDefault="003B403F" w:rsidP="00C57549">
      <w:pPr>
        <w:spacing w:line="360" w:lineRule="auto"/>
        <w:jc w:val="both"/>
        <w:rPr>
          <w:rFonts w:ascii="Arial" w:hAnsi="Arial" w:cs="Arial"/>
          <w:b/>
          <w:bCs/>
        </w:rPr>
      </w:pPr>
      <w:r w:rsidRPr="003B403F">
        <w:rPr>
          <w:rFonts w:ascii="Arial" w:hAnsi="Arial" w:cs="Arial"/>
          <w:b/>
          <w:bCs/>
        </w:rPr>
        <w:lastRenderedPageBreak/>
        <w:t>Ejemplo de sintaxis</w:t>
      </w:r>
    </w:p>
    <w:p w14:paraId="25DA9FFA" w14:textId="77777777" w:rsidR="000B4A48" w:rsidRDefault="000B4A48" w:rsidP="00C57549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C72FFE5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>var status: int = 0</w:t>
      </w:r>
    </w:p>
    <w:p w14:paraId="52CFC33E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>var intentos: int = 0</w:t>
      </w:r>
    </w:p>
    <w:p w14:paraId="07820435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</w:p>
    <w:p w14:paraId="21E82133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>if [[ status == 1 ]]:</w:t>
      </w:r>
    </w:p>
    <w:p w14:paraId="614E60FD" w14:textId="686DFB5F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 xml:space="preserve">    </w:t>
      </w:r>
      <w:r w:rsidR="00707646">
        <w:rPr>
          <w:rFonts w:ascii="Andale Mono" w:hAnsi="Andale Mono" w:cs="Arial"/>
          <w:sz w:val="20"/>
          <w:szCs w:val="20"/>
        </w:rPr>
        <w:t>outd</w:t>
      </w:r>
      <w:r w:rsidRPr="00B5032E">
        <w:rPr>
          <w:rFonts w:ascii="Andale Mono" w:hAnsi="Andale Mono" w:cs="Arial"/>
          <w:sz w:val="20"/>
          <w:szCs w:val="20"/>
        </w:rPr>
        <w:t xml:space="preserve"> "Falló el build"</w:t>
      </w:r>
    </w:p>
    <w:p w14:paraId="16EBC459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 xml:space="preserve">    intentos += 1</w:t>
      </w:r>
    </w:p>
    <w:p w14:paraId="6DD8362A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>else:</w:t>
      </w:r>
    </w:p>
    <w:p w14:paraId="1AA2CD11" w14:textId="25C04E40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 xml:space="preserve">    </w:t>
      </w:r>
      <w:r w:rsidR="00707646">
        <w:rPr>
          <w:rFonts w:ascii="Andale Mono" w:hAnsi="Andale Mono" w:cs="Arial"/>
          <w:sz w:val="20"/>
          <w:szCs w:val="20"/>
        </w:rPr>
        <w:t>outd</w:t>
      </w:r>
      <w:r w:rsidR="00707646" w:rsidRPr="00B5032E">
        <w:rPr>
          <w:rFonts w:ascii="Andale Mono" w:hAnsi="Andale Mono" w:cs="Arial"/>
          <w:sz w:val="20"/>
          <w:szCs w:val="20"/>
        </w:rPr>
        <w:t xml:space="preserve"> </w:t>
      </w:r>
      <w:r w:rsidRPr="00B5032E">
        <w:rPr>
          <w:rFonts w:ascii="Andale Mono" w:hAnsi="Andale Mono" w:cs="Arial"/>
          <w:sz w:val="20"/>
          <w:szCs w:val="20"/>
        </w:rPr>
        <w:t>"Build exitoso"</w:t>
      </w:r>
    </w:p>
    <w:p w14:paraId="72A1B68D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</w:p>
    <w:p w14:paraId="40E533F6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>while [[ intentos &lt; 3 ]]:</w:t>
      </w:r>
    </w:p>
    <w:p w14:paraId="34073E0F" w14:textId="77777777" w:rsidR="00B5032E" w:rsidRPr="00B5032E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 xml:space="preserve">    intentos += 1</w:t>
      </w:r>
    </w:p>
    <w:p w14:paraId="3409B212" w14:textId="15825B30" w:rsidR="000B4A48" w:rsidRDefault="00B5032E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  <w:r w:rsidRPr="00B5032E">
        <w:rPr>
          <w:rFonts w:ascii="Andale Mono" w:hAnsi="Andale Mono" w:cs="Arial"/>
          <w:sz w:val="20"/>
          <w:szCs w:val="20"/>
        </w:rPr>
        <w:t xml:space="preserve">    </w:t>
      </w:r>
      <w:r w:rsidR="00707646">
        <w:rPr>
          <w:rFonts w:ascii="Andale Mono" w:hAnsi="Andale Mono" w:cs="Arial"/>
          <w:sz w:val="20"/>
          <w:szCs w:val="20"/>
        </w:rPr>
        <w:t>outd</w:t>
      </w:r>
      <w:r w:rsidR="00707646" w:rsidRPr="00B5032E">
        <w:rPr>
          <w:rFonts w:ascii="Andale Mono" w:hAnsi="Andale Mono" w:cs="Arial"/>
          <w:sz w:val="20"/>
          <w:szCs w:val="20"/>
        </w:rPr>
        <w:t xml:space="preserve"> </w:t>
      </w:r>
      <w:r w:rsidRPr="00B5032E">
        <w:rPr>
          <w:rFonts w:ascii="Andale Mono" w:hAnsi="Andale Mono" w:cs="Arial"/>
          <w:sz w:val="20"/>
          <w:szCs w:val="20"/>
        </w:rPr>
        <w:t>"Reintentando..."</w:t>
      </w:r>
    </w:p>
    <w:p w14:paraId="464FD0EA" w14:textId="77777777" w:rsidR="00D70463" w:rsidRDefault="00D70463" w:rsidP="00B5032E">
      <w:pPr>
        <w:spacing w:line="360" w:lineRule="auto"/>
        <w:jc w:val="both"/>
        <w:rPr>
          <w:rFonts w:ascii="Andale Mono" w:hAnsi="Andale Mono" w:cs="Arial"/>
          <w:sz w:val="20"/>
          <w:szCs w:val="20"/>
        </w:rPr>
      </w:pPr>
    </w:p>
    <w:p w14:paraId="7E26199E" w14:textId="1CFE0128" w:rsidR="009D02C4" w:rsidRDefault="009D02C4" w:rsidP="00B5032E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Palabras reservadas</w:t>
      </w:r>
    </w:p>
    <w:p w14:paraId="3DCBC27D" w14:textId="669287CE" w:rsidR="00E054E8" w:rsidRDefault="00C825FF" w:rsidP="00C825FF">
      <w:pPr>
        <w:spacing w:line="360" w:lineRule="auto"/>
        <w:jc w:val="both"/>
        <w:rPr>
          <w:rFonts w:ascii="Arial" w:hAnsi="Arial" w:cs="Arial"/>
        </w:rPr>
      </w:pPr>
      <w:r w:rsidRPr="00C825FF">
        <w:rPr>
          <w:rFonts w:ascii="Arial" w:hAnsi="Arial" w:cs="Arial"/>
        </w:rPr>
        <w:t xml:space="preserve">var, if, else, while, </w:t>
      </w:r>
      <w:r w:rsidR="00E0388F">
        <w:rPr>
          <w:rFonts w:ascii="Arial" w:hAnsi="Arial" w:cs="Arial"/>
        </w:rPr>
        <w:t>outd</w:t>
      </w:r>
      <w:r w:rsidRPr="00C825FF">
        <w:rPr>
          <w:rFonts w:ascii="Arial" w:hAnsi="Arial" w:cs="Arial"/>
        </w:rPr>
        <w:t>, true, false, int, float, bool, string</w:t>
      </w:r>
    </w:p>
    <w:p w14:paraId="3F01A430" w14:textId="77777777" w:rsidR="00736388" w:rsidRDefault="00736388" w:rsidP="00C825FF">
      <w:pPr>
        <w:spacing w:line="360" w:lineRule="auto"/>
        <w:jc w:val="both"/>
        <w:rPr>
          <w:rFonts w:ascii="Arial" w:hAnsi="Arial" w:cs="Arial"/>
        </w:rPr>
      </w:pPr>
    </w:p>
    <w:p w14:paraId="75A4355C" w14:textId="35843307" w:rsidR="00736388" w:rsidRDefault="00736388" w:rsidP="00C825FF">
      <w:pPr>
        <w:spacing w:line="360" w:lineRule="auto"/>
        <w:jc w:val="both"/>
        <w:rPr>
          <w:rFonts w:ascii="Arial" w:hAnsi="Arial" w:cs="Arial"/>
          <w:b/>
          <w:bCs/>
        </w:rPr>
      </w:pPr>
      <w:r w:rsidRPr="00736388">
        <w:rPr>
          <w:rFonts w:ascii="Arial" w:hAnsi="Arial" w:cs="Arial"/>
          <w:b/>
          <w:bCs/>
        </w:rPr>
        <w:t>Operadores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6"/>
        <w:gridCol w:w="3117"/>
      </w:tblGrid>
      <w:tr w:rsidR="00DD5204" w14:paraId="245EB4AE" w14:textId="77777777" w:rsidTr="00660C46">
        <w:trPr>
          <w:jc w:val="center"/>
        </w:trPr>
        <w:tc>
          <w:tcPr>
            <w:tcW w:w="3116" w:type="dxa"/>
          </w:tcPr>
          <w:p w14:paraId="4E01449E" w14:textId="7547A3C2" w:rsidR="00DD5204" w:rsidRPr="00772930" w:rsidRDefault="00DD5204" w:rsidP="00660C46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Categoría</w:t>
            </w:r>
          </w:p>
        </w:tc>
        <w:tc>
          <w:tcPr>
            <w:tcW w:w="3117" w:type="dxa"/>
          </w:tcPr>
          <w:p w14:paraId="21B240C9" w14:textId="1C3E4297" w:rsidR="00DD5204" w:rsidRPr="00772930" w:rsidRDefault="00DD5204" w:rsidP="00660C46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Operadores</w:t>
            </w:r>
          </w:p>
        </w:tc>
      </w:tr>
      <w:tr w:rsidR="00DD5204" w14:paraId="3D0CECA2" w14:textId="77777777" w:rsidTr="00660C46">
        <w:trPr>
          <w:jc w:val="center"/>
        </w:trPr>
        <w:tc>
          <w:tcPr>
            <w:tcW w:w="3116" w:type="dxa"/>
          </w:tcPr>
          <w:p w14:paraId="60463ACB" w14:textId="49E50BFB" w:rsidR="00DD5204" w:rsidRDefault="00DD5204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Aritméticos</w:t>
            </w:r>
          </w:p>
        </w:tc>
        <w:tc>
          <w:tcPr>
            <w:tcW w:w="3117" w:type="dxa"/>
          </w:tcPr>
          <w:p w14:paraId="014A77CF" w14:textId="23FC18AF" w:rsidR="00DD5204" w:rsidRDefault="00DD5204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+, -, *, /, %</w:t>
            </w:r>
          </w:p>
        </w:tc>
      </w:tr>
      <w:tr w:rsidR="00DD5204" w14:paraId="6A6D8461" w14:textId="77777777" w:rsidTr="00660C46">
        <w:trPr>
          <w:jc w:val="center"/>
        </w:trPr>
        <w:tc>
          <w:tcPr>
            <w:tcW w:w="3116" w:type="dxa"/>
          </w:tcPr>
          <w:p w14:paraId="33DEE439" w14:textId="3AFD9E61" w:rsidR="00DD5204" w:rsidRDefault="00A661C5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Compuestos </w:t>
            </w:r>
          </w:p>
        </w:tc>
        <w:tc>
          <w:tcPr>
            <w:tcW w:w="3117" w:type="dxa"/>
          </w:tcPr>
          <w:p w14:paraId="08E62704" w14:textId="00671077" w:rsidR="00DD5204" w:rsidRDefault="00A661C5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+=, -=, *=, /=</w:t>
            </w:r>
          </w:p>
        </w:tc>
      </w:tr>
      <w:tr w:rsidR="00DD5204" w14:paraId="7019F31E" w14:textId="77777777" w:rsidTr="00660C46">
        <w:trPr>
          <w:jc w:val="center"/>
        </w:trPr>
        <w:tc>
          <w:tcPr>
            <w:tcW w:w="3116" w:type="dxa"/>
          </w:tcPr>
          <w:p w14:paraId="067C66E4" w14:textId="30224CFC" w:rsidR="00DD5204" w:rsidRDefault="00A93F62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Relacionales</w:t>
            </w:r>
          </w:p>
        </w:tc>
        <w:tc>
          <w:tcPr>
            <w:tcW w:w="3117" w:type="dxa"/>
          </w:tcPr>
          <w:p w14:paraId="6D83FC1C" w14:textId="52D9730B" w:rsidR="00DD5204" w:rsidRDefault="00A93F62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==, !=, &lt;, &gt;, &lt;=, &gt;=</w:t>
            </w:r>
          </w:p>
        </w:tc>
      </w:tr>
      <w:tr w:rsidR="00DD5204" w14:paraId="64886DEB" w14:textId="77777777" w:rsidTr="00660C46">
        <w:trPr>
          <w:jc w:val="center"/>
        </w:trPr>
        <w:tc>
          <w:tcPr>
            <w:tcW w:w="3116" w:type="dxa"/>
          </w:tcPr>
          <w:p w14:paraId="2E90C3DB" w14:textId="43F9535B" w:rsidR="00DD5204" w:rsidRDefault="0029060C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Lógicos</w:t>
            </w:r>
          </w:p>
        </w:tc>
        <w:tc>
          <w:tcPr>
            <w:tcW w:w="3117" w:type="dxa"/>
          </w:tcPr>
          <w:p w14:paraId="02B66913" w14:textId="6A94388A" w:rsidR="00DD5204" w:rsidRDefault="0029060C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&amp;&amp;, ||, !</w:t>
            </w:r>
          </w:p>
        </w:tc>
      </w:tr>
      <w:tr w:rsidR="00193AE2" w14:paraId="3461FC27" w14:textId="77777777" w:rsidTr="00660C46">
        <w:trPr>
          <w:jc w:val="center"/>
        </w:trPr>
        <w:tc>
          <w:tcPr>
            <w:tcW w:w="3116" w:type="dxa"/>
          </w:tcPr>
          <w:p w14:paraId="1C177AF3" w14:textId="7C270879" w:rsidR="00193AE2" w:rsidRDefault="00193AE2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Asignación</w:t>
            </w:r>
          </w:p>
        </w:tc>
        <w:tc>
          <w:tcPr>
            <w:tcW w:w="3117" w:type="dxa"/>
          </w:tcPr>
          <w:p w14:paraId="4BD48E40" w14:textId="6A77A91E" w:rsidR="00193AE2" w:rsidRDefault="00C12BA1" w:rsidP="00660C4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=</w:t>
            </w:r>
          </w:p>
        </w:tc>
      </w:tr>
    </w:tbl>
    <w:p w14:paraId="398F45BD" w14:textId="77777777" w:rsidR="003D3981" w:rsidRDefault="003D3981" w:rsidP="00C825FF">
      <w:pPr>
        <w:spacing w:line="360" w:lineRule="auto"/>
        <w:jc w:val="both"/>
        <w:rPr>
          <w:rFonts w:ascii="Arial" w:hAnsi="Arial" w:cs="Arial"/>
        </w:rPr>
      </w:pPr>
    </w:p>
    <w:p w14:paraId="3D3DA73D" w14:textId="625ABFA6" w:rsidR="001567D0" w:rsidRDefault="001567D0" w:rsidP="00C825FF">
      <w:pPr>
        <w:spacing w:line="360" w:lineRule="auto"/>
        <w:jc w:val="both"/>
        <w:rPr>
          <w:rFonts w:ascii="Arial" w:hAnsi="Arial" w:cs="Arial"/>
          <w:b/>
          <w:bCs/>
        </w:rPr>
      </w:pPr>
      <w:r w:rsidRPr="001567D0">
        <w:rPr>
          <w:rFonts w:ascii="Arial" w:hAnsi="Arial" w:cs="Arial"/>
          <w:b/>
          <w:bCs/>
        </w:rPr>
        <w:t>Delimitadores estructurales</w:t>
      </w:r>
    </w:p>
    <w:p w14:paraId="491554C4" w14:textId="2F2E5948" w:rsidR="00DD0238" w:rsidRDefault="003B4827" w:rsidP="00C825F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D0238">
        <w:rPr>
          <w:rFonts w:ascii="Arial" w:hAnsi="Arial" w:cs="Arial"/>
        </w:rPr>
        <w:t>Condición: [expresión]</w:t>
      </w:r>
    </w:p>
    <w:p w14:paraId="1C737E93" w14:textId="0F0A3DBC" w:rsidR="00841DED" w:rsidRPr="00841DED" w:rsidRDefault="00841DED" w:rsidP="00C825F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Bloques: Indentación</w:t>
      </w:r>
    </w:p>
    <w:sectPr w:rsidR="00841DED" w:rsidRPr="00841DED" w:rsidSect="0007346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C4F4A9" w14:textId="77777777" w:rsidR="00702341" w:rsidRDefault="00702341" w:rsidP="00211EA0">
      <w:r>
        <w:separator/>
      </w:r>
    </w:p>
  </w:endnote>
  <w:endnote w:type="continuationSeparator" w:id="0">
    <w:p w14:paraId="51F438CA" w14:textId="77777777" w:rsidR="00702341" w:rsidRDefault="00702341" w:rsidP="0021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74BB48" w14:textId="77777777" w:rsidR="002C7046" w:rsidRDefault="002C7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7C067" w14:textId="77777777" w:rsidR="00211EA0" w:rsidRDefault="00211EA0" w:rsidP="00211EA0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CBD246" w14:textId="77777777" w:rsidR="002C7046" w:rsidRDefault="002C7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410005" w14:textId="77777777" w:rsidR="00702341" w:rsidRDefault="00702341" w:rsidP="00211EA0">
      <w:r>
        <w:separator/>
      </w:r>
    </w:p>
  </w:footnote>
  <w:footnote w:type="continuationSeparator" w:id="0">
    <w:p w14:paraId="4ED4FC72" w14:textId="77777777" w:rsidR="00702341" w:rsidRDefault="00702341" w:rsidP="00211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4B7AA2" w14:textId="77777777" w:rsidR="002C7046" w:rsidRDefault="00702341">
    <w:pPr>
      <w:pStyle w:val="Header"/>
    </w:pPr>
    <w:r>
      <w:rPr>
        <w:noProof/>
      </w:rPr>
      <w:pict w14:anchorId="689370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3" o:spid="_x0000_s1027" type="#_x0000_t75" alt="" style="position:absolute;margin-left:0;margin-top:0;width:467.8pt;height:463.7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F13A66" w14:textId="77777777" w:rsidR="002C7046" w:rsidRDefault="00702341">
    <w:pPr>
      <w:pStyle w:val="Header"/>
    </w:pPr>
    <w:r>
      <w:rPr>
        <w:noProof/>
      </w:rPr>
      <w:pict w14:anchorId="1A86DC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4" o:spid="_x0000_s1026" type="#_x0000_t75" alt="" style="position:absolute;margin-left:0;margin-top:0;width:467.8pt;height:463.7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FB2C7B" w14:textId="77777777" w:rsidR="002C7046" w:rsidRDefault="00702341">
    <w:pPr>
      <w:pStyle w:val="Header"/>
    </w:pPr>
    <w:r>
      <w:rPr>
        <w:noProof/>
      </w:rPr>
      <w:pict w14:anchorId="6E629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70952692" o:spid="_x0000_s1025" type="#_x0000_t75" alt="" style="position:absolute;margin-left:0;margin-top:0;width:467.8pt;height:463.7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creenshot 2025-05-11 at 2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6678D0"/>
    <w:multiLevelType w:val="hybridMultilevel"/>
    <w:tmpl w:val="A0D8FFEE"/>
    <w:lvl w:ilvl="0" w:tplc="67A0C3CA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82ED6"/>
    <w:multiLevelType w:val="hybridMultilevel"/>
    <w:tmpl w:val="7708D63C"/>
    <w:lvl w:ilvl="0" w:tplc="E9724D64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59210">
    <w:abstractNumId w:val="1"/>
  </w:num>
  <w:num w:numId="2" w16cid:durableId="88140096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attachedTemplate r:id="rId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B55"/>
    <w:rsid w:val="00036696"/>
    <w:rsid w:val="00050FBA"/>
    <w:rsid w:val="0007346A"/>
    <w:rsid w:val="00090F6A"/>
    <w:rsid w:val="00091DC7"/>
    <w:rsid w:val="000B4A48"/>
    <w:rsid w:val="000C74CF"/>
    <w:rsid w:val="000E2D8F"/>
    <w:rsid w:val="000F0CEC"/>
    <w:rsid w:val="00137B29"/>
    <w:rsid w:val="001420F8"/>
    <w:rsid w:val="00143B71"/>
    <w:rsid w:val="001567D0"/>
    <w:rsid w:val="0016451C"/>
    <w:rsid w:val="00193AE2"/>
    <w:rsid w:val="001D614B"/>
    <w:rsid w:val="001E3C1D"/>
    <w:rsid w:val="00211EA0"/>
    <w:rsid w:val="002377FA"/>
    <w:rsid w:val="002447E9"/>
    <w:rsid w:val="0029060C"/>
    <w:rsid w:val="002C7046"/>
    <w:rsid w:val="002F07FF"/>
    <w:rsid w:val="003170B6"/>
    <w:rsid w:val="0032605D"/>
    <w:rsid w:val="00361B55"/>
    <w:rsid w:val="00383A86"/>
    <w:rsid w:val="00395103"/>
    <w:rsid w:val="003A2FAE"/>
    <w:rsid w:val="003B403F"/>
    <w:rsid w:val="003B4827"/>
    <w:rsid w:val="003D3981"/>
    <w:rsid w:val="0043422A"/>
    <w:rsid w:val="004816BA"/>
    <w:rsid w:val="004A7092"/>
    <w:rsid w:val="00593DFC"/>
    <w:rsid w:val="00594925"/>
    <w:rsid w:val="005A247D"/>
    <w:rsid w:val="00606D84"/>
    <w:rsid w:val="006213A8"/>
    <w:rsid w:val="0069337C"/>
    <w:rsid w:val="006B2333"/>
    <w:rsid w:val="006B6131"/>
    <w:rsid w:val="006C12D8"/>
    <w:rsid w:val="006C5FE1"/>
    <w:rsid w:val="006D2038"/>
    <w:rsid w:val="006F15A5"/>
    <w:rsid w:val="00702341"/>
    <w:rsid w:val="00707646"/>
    <w:rsid w:val="00723A24"/>
    <w:rsid w:val="00736388"/>
    <w:rsid w:val="007379B7"/>
    <w:rsid w:val="00757170"/>
    <w:rsid w:val="00772930"/>
    <w:rsid w:val="007729AB"/>
    <w:rsid w:val="00781B9F"/>
    <w:rsid w:val="007A26AD"/>
    <w:rsid w:val="007A7CDF"/>
    <w:rsid w:val="007B6605"/>
    <w:rsid w:val="007C2BA4"/>
    <w:rsid w:val="007E199C"/>
    <w:rsid w:val="007F6179"/>
    <w:rsid w:val="00841DED"/>
    <w:rsid w:val="00847F99"/>
    <w:rsid w:val="008551D9"/>
    <w:rsid w:val="00881995"/>
    <w:rsid w:val="00891C26"/>
    <w:rsid w:val="00895036"/>
    <w:rsid w:val="008B1D60"/>
    <w:rsid w:val="008B5769"/>
    <w:rsid w:val="008C5CF5"/>
    <w:rsid w:val="008E70DB"/>
    <w:rsid w:val="008F613E"/>
    <w:rsid w:val="009164C2"/>
    <w:rsid w:val="00974270"/>
    <w:rsid w:val="009B363B"/>
    <w:rsid w:val="009C62C0"/>
    <w:rsid w:val="009D02C4"/>
    <w:rsid w:val="009D0BD6"/>
    <w:rsid w:val="009F1969"/>
    <w:rsid w:val="00A2067B"/>
    <w:rsid w:val="00A50201"/>
    <w:rsid w:val="00A54D35"/>
    <w:rsid w:val="00A56821"/>
    <w:rsid w:val="00A578C3"/>
    <w:rsid w:val="00A661C5"/>
    <w:rsid w:val="00A93F62"/>
    <w:rsid w:val="00A9597B"/>
    <w:rsid w:val="00AF119D"/>
    <w:rsid w:val="00B15225"/>
    <w:rsid w:val="00B154F9"/>
    <w:rsid w:val="00B15A0D"/>
    <w:rsid w:val="00B5032E"/>
    <w:rsid w:val="00B659EC"/>
    <w:rsid w:val="00B87AD4"/>
    <w:rsid w:val="00BA0A35"/>
    <w:rsid w:val="00BC6380"/>
    <w:rsid w:val="00BD32C9"/>
    <w:rsid w:val="00BE30D7"/>
    <w:rsid w:val="00C12BA1"/>
    <w:rsid w:val="00C249D2"/>
    <w:rsid w:val="00C419DA"/>
    <w:rsid w:val="00C44E07"/>
    <w:rsid w:val="00C536E0"/>
    <w:rsid w:val="00C57549"/>
    <w:rsid w:val="00C71682"/>
    <w:rsid w:val="00C82465"/>
    <w:rsid w:val="00C825FF"/>
    <w:rsid w:val="00CC6F84"/>
    <w:rsid w:val="00CF058A"/>
    <w:rsid w:val="00D31075"/>
    <w:rsid w:val="00D612B2"/>
    <w:rsid w:val="00D70463"/>
    <w:rsid w:val="00D937C2"/>
    <w:rsid w:val="00DB3D5D"/>
    <w:rsid w:val="00DD0238"/>
    <w:rsid w:val="00DD5204"/>
    <w:rsid w:val="00DF5056"/>
    <w:rsid w:val="00E0388F"/>
    <w:rsid w:val="00E054E8"/>
    <w:rsid w:val="00E26A1D"/>
    <w:rsid w:val="00E93148"/>
    <w:rsid w:val="00EA54F8"/>
    <w:rsid w:val="00EB4E80"/>
    <w:rsid w:val="00EE3341"/>
    <w:rsid w:val="00EF7304"/>
    <w:rsid w:val="00F0782C"/>
    <w:rsid w:val="00F1673E"/>
    <w:rsid w:val="00F33364"/>
    <w:rsid w:val="00F822DC"/>
    <w:rsid w:val="00FA6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F5AF60"/>
  <w15:chartTrackingRefBased/>
  <w15:docId w15:val="{7221C105-BCC1-E540-924C-EFB140A98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EA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EA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EA0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EA0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EA0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EA0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EA0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EA0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EA0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211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EA0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E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EA0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211E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EA0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21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EA0"/>
    <w:rPr>
      <w:i/>
      <w:iCs/>
      <w:color w:val="0F4761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211E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1EA0"/>
    <w:rPr>
      <w:lang w:val="es-ES_tradnl"/>
    </w:rPr>
  </w:style>
  <w:style w:type="paragraph" w:styleId="Footer">
    <w:name w:val="footer"/>
    <w:basedOn w:val="Normal"/>
    <w:link w:val="FooterChar"/>
    <w:uiPriority w:val="99"/>
    <w:unhideWhenUsed/>
    <w:rsid w:val="00211E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1EA0"/>
    <w:rPr>
      <w:lang w:val="es-ES_tradnl"/>
    </w:rPr>
  </w:style>
  <w:style w:type="paragraph" w:styleId="NoSpacing">
    <w:name w:val="No Spacing"/>
    <w:link w:val="NoSpacingChar"/>
    <w:uiPriority w:val="1"/>
    <w:qFormat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7346A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D612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im/Library/Group%20Containers/UBF8T346G9.Office/User%20Content.localized/Templates.localized/portada%20forma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B60C28-F7B7-FD4D-9B5B-3C9EA1381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portada formato.dotx</Template>
  <TotalTime>16</TotalTime>
  <Pages>3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</dc:creator>
  <cp:keywords/>
  <dc:description/>
  <cp:lastModifiedBy>Taesoo Kim</cp:lastModifiedBy>
  <cp:revision>56</cp:revision>
  <dcterms:created xsi:type="dcterms:W3CDTF">2026-08-19T00:41:00Z</dcterms:created>
  <dcterms:modified xsi:type="dcterms:W3CDTF">2026-08-19T01:09:00Z</dcterms:modified>
</cp:coreProperties>
</file>